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B90" w:rsidRDefault="00C069EB" w:rsidP="00130B9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44B726" wp14:editId="0732E514">
                <wp:simplePos x="0" y="0"/>
                <wp:positionH relativeFrom="page">
                  <wp:posOffset>511810</wp:posOffset>
                </wp:positionH>
                <wp:positionV relativeFrom="page">
                  <wp:posOffset>5943600</wp:posOffset>
                </wp:positionV>
                <wp:extent cx="5279390" cy="3771900"/>
                <wp:effectExtent l="0" t="0" r="0" b="12700"/>
                <wp:wrapThrough wrapText="bothSides">
                  <wp:wrapPolygon edited="0">
                    <wp:start x="104" y="0"/>
                    <wp:lineTo x="104" y="21527"/>
                    <wp:lineTo x="21408" y="21527"/>
                    <wp:lineTo x="21408" y="0"/>
                    <wp:lineTo x="104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39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1B8" w:rsidRPr="00483DEC" w:rsidRDefault="005821B8" w:rsidP="00C069EB">
                            <w:pPr>
                              <w:spacing w:before="200" w:after="200"/>
                              <w:rPr>
                                <w:rFonts w:ascii="Comic Sans MS" w:hAnsi="Comic Sans MS" w:cs="Apple Chancery"/>
                                <w:color w:val="FF6600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 w:rsidRPr="00483DEC">
                              <w:rPr>
                                <w:rFonts w:ascii="Comic Sans MS" w:hAnsi="Comic Sans MS" w:cs="Apple Chancery"/>
                                <w:color w:val="FF6600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>Professional Coaches</w:t>
                            </w:r>
                            <w:r w:rsidRPr="00483DEC">
                              <w:rPr>
                                <w:rFonts w:ascii="Comic Sans MS" w:hAnsi="Comic Sans MS" w:cs="Apple Chancery"/>
                                <w:color w:val="FF6600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</w:p>
                          <w:p w:rsidR="005821B8" w:rsidRPr="00483DEC" w:rsidRDefault="005821B8" w:rsidP="00C069EB">
                            <w:pPr>
                              <w:spacing w:before="200" w:after="200"/>
                              <w:ind w:firstLine="720"/>
                              <w:rPr>
                                <w:rFonts w:ascii="Comic Sans MS" w:hAnsi="Comic Sans MS" w:cs="Apple Chancery"/>
                                <w:color w:val="3366FF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 w:rsidRPr="00483DEC">
                              <w:rPr>
                                <w:rFonts w:ascii="Comic Sans MS" w:hAnsi="Comic Sans MS" w:cs="Apple Chancery"/>
                                <w:color w:val="3366FF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 xml:space="preserve">Formal Ping Pong Training </w:t>
                            </w:r>
                          </w:p>
                          <w:p w:rsidR="005821B8" w:rsidRPr="00483DEC" w:rsidRDefault="005821B8" w:rsidP="00C069EB">
                            <w:pPr>
                              <w:spacing w:before="200" w:after="200"/>
                              <w:rPr>
                                <w:rFonts w:ascii="Comic Sans MS" w:hAnsi="Comic Sans MS" w:cs="Apple Chancery"/>
                                <w:color w:val="F29198" w:themeColor="accent2" w:themeTint="66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 w:rsidRPr="00483DEC"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  <w:r w:rsidRPr="00483DEC"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  <w:r w:rsidRPr="00483DEC">
                              <w:rPr>
                                <w:rFonts w:ascii="Comic Sans MS" w:hAnsi="Comic Sans MS" w:cs="Apple Chancery"/>
                                <w:color w:val="F29198" w:themeColor="accent2" w:themeTint="66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>Best Location</w:t>
                            </w:r>
                          </w:p>
                          <w:p w:rsidR="005821B8" w:rsidRPr="00483DEC" w:rsidRDefault="005821B8" w:rsidP="00C069EB">
                            <w:pPr>
                              <w:spacing w:before="200" w:after="200"/>
                              <w:rPr>
                                <w:rFonts w:ascii="Comic Sans MS" w:hAnsi="Comic Sans MS" w:cs="Apple Chancery"/>
                                <w:color w:val="008000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 w:rsidRPr="00483DEC"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  <w:r w:rsidRPr="00483DEC"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  <w:r w:rsidRPr="00483DEC"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ab/>
                            </w:r>
                            <w:r w:rsidRPr="00483DEC">
                              <w:rPr>
                                <w:rFonts w:ascii="Comic Sans MS" w:hAnsi="Comic Sans MS" w:cs="Apple Chancery"/>
                                <w:color w:val="008000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>Best Facility</w:t>
                            </w:r>
                          </w:p>
                          <w:p w:rsidR="005821B8" w:rsidRDefault="005821B8" w:rsidP="00C069EB">
                            <w:pPr>
                              <w:spacing w:before="200" w:after="200"/>
                              <w:rPr>
                                <w:rFonts w:ascii="Comic Sans MS" w:hAnsi="Comic Sans MS" w:cs="Apple Chancery"/>
                                <w:color w:val="F6CA2E" w:themeColor="accent4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 xml:space="preserve">     </w:t>
                            </w:r>
                            <w:r w:rsidRPr="00483DEC">
                              <w:rPr>
                                <w:rFonts w:ascii="Comic Sans MS" w:hAnsi="Comic Sans MS" w:cs="Apple Chancery"/>
                                <w:color w:val="F6CA2E" w:themeColor="accent4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>Free 1 Day Trial Available</w:t>
                            </w:r>
                          </w:p>
                          <w:p w:rsidR="005821B8" w:rsidRPr="005821B8" w:rsidRDefault="005821B8" w:rsidP="00C069EB">
                            <w:pPr>
                              <w:spacing w:before="200" w:after="200"/>
                              <w:rPr>
                                <w:rFonts w:ascii="Comic Sans MS" w:hAnsi="Comic Sans MS" w:cs="Apple Chancery"/>
                                <w:color w:val="F6CA2E" w:themeColor="accent4"/>
                                <w:sz w:val="56"/>
                                <w:szCs w:val="56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</w:pPr>
                            <w:r w:rsidRPr="005821B8">
                              <w:rPr>
                                <w:rFonts w:ascii="Comic Sans MS" w:hAnsi="Comic Sans MS" w:cs="Apple Chancery"/>
                                <w:color w:val="F6CA2E" w:themeColor="accent4"/>
                                <w:sz w:val="40"/>
                                <w:szCs w:val="40"/>
                                <w14:numForm w14:val="oldStyle"/>
                                <w14:stylisticSets>
                                  <w14:styleSet w14:id="3"/>
                                </w14:stylisticSets>
                              </w:rPr>
                              <w:t>Call 408-915-7464, 389-8760 for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margin-left:40.3pt;margin-top:468pt;width:415.7pt;height:29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" mv:complextextbox="1" filled="f" stroked="f">
                <v:textbox>
                  <w:txbxContent>
                    <w:p w:rsidR="005821B8" w:rsidRPr="00483DEC" w:rsidRDefault="005821B8" w:rsidP="00C069EB">
                      <w:pPr>
                        <w:spacing w:before="200" w:after="200"/>
                        <w:rPr>
                          <w:rFonts w:ascii="Comic Sans MS" w:hAnsi="Comic Sans MS" w:cs="Apple Chancery"/>
                          <w:color w:val="FF6600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 w:rsidRPr="00483DEC">
                        <w:rPr>
                          <w:rFonts w:ascii="Comic Sans MS" w:hAnsi="Comic Sans MS" w:cs="Apple Chancery"/>
                          <w:color w:val="FF6600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>Professional Coaches</w:t>
                      </w:r>
                      <w:r w:rsidRPr="00483DEC">
                        <w:rPr>
                          <w:rFonts w:ascii="Comic Sans MS" w:hAnsi="Comic Sans MS" w:cs="Apple Chancery"/>
                          <w:color w:val="FF6600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</w:p>
                    <w:p w:rsidR="005821B8" w:rsidRPr="00483DEC" w:rsidRDefault="005821B8" w:rsidP="00C069EB">
                      <w:pPr>
                        <w:spacing w:before="200" w:after="200"/>
                        <w:ind w:firstLine="720"/>
                        <w:rPr>
                          <w:rFonts w:ascii="Comic Sans MS" w:hAnsi="Comic Sans MS" w:cs="Apple Chancery"/>
                          <w:color w:val="3366FF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 w:rsidRPr="00483DEC">
                        <w:rPr>
                          <w:rFonts w:ascii="Comic Sans MS" w:hAnsi="Comic Sans MS" w:cs="Apple Chancery"/>
                          <w:color w:val="3366FF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 xml:space="preserve">Formal Ping Pong Training </w:t>
                      </w:r>
                    </w:p>
                    <w:p w:rsidR="005821B8" w:rsidRPr="00483DEC" w:rsidRDefault="005821B8" w:rsidP="00C069EB">
                      <w:pPr>
                        <w:spacing w:before="200" w:after="200"/>
                        <w:rPr>
                          <w:rFonts w:ascii="Comic Sans MS" w:hAnsi="Comic Sans MS" w:cs="Apple Chancery"/>
                          <w:color w:val="F29198" w:themeColor="accent2" w:themeTint="66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 w:rsidRPr="00483DEC"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  <w:r w:rsidRPr="00483DEC"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  <w:r w:rsidRPr="00483DEC">
                        <w:rPr>
                          <w:rFonts w:ascii="Comic Sans MS" w:hAnsi="Comic Sans MS" w:cs="Apple Chancery"/>
                          <w:color w:val="F29198" w:themeColor="accent2" w:themeTint="66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>Best Location</w:t>
                      </w:r>
                    </w:p>
                    <w:p w:rsidR="005821B8" w:rsidRPr="00483DEC" w:rsidRDefault="005821B8" w:rsidP="00C069EB">
                      <w:pPr>
                        <w:spacing w:before="200" w:after="200"/>
                        <w:rPr>
                          <w:rFonts w:ascii="Comic Sans MS" w:hAnsi="Comic Sans MS" w:cs="Apple Chancery"/>
                          <w:color w:val="008000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 w:rsidRPr="00483DEC"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  <w:r w:rsidRPr="00483DEC"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  <w:r w:rsidRPr="00483DEC"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ab/>
                      </w:r>
                      <w:r w:rsidRPr="00483DEC">
                        <w:rPr>
                          <w:rFonts w:ascii="Comic Sans MS" w:hAnsi="Comic Sans MS" w:cs="Apple Chancery"/>
                          <w:color w:val="008000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>Best Facility</w:t>
                      </w:r>
                    </w:p>
                    <w:p w:rsidR="005821B8" w:rsidRDefault="005821B8" w:rsidP="00C069EB">
                      <w:pPr>
                        <w:spacing w:before="200" w:after="200"/>
                        <w:rPr>
                          <w:rFonts w:ascii="Comic Sans MS" w:hAnsi="Comic Sans MS" w:cs="Apple Chancery"/>
                          <w:color w:val="F6CA2E" w:themeColor="accent4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>
                        <w:rPr>
                          <w:rFonts w:ascii="Comic Sans MS" w:hAnsi="Comic Sans MS" w:cs="Apple Chancery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 xml:space="preserve">     </w:t>
                      </w:r>
                      <w:r w:rsidRPr="00483DEC">
                        <w:rPr>
                          <w:rFonts w:ascii="Comic Sans MS" w:hAnsi="Comic Sans MS" w:cs="Apple Chancery"/>
                          <w:color w:val="F6CA2E" w:themeColor="accent4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  <w:t>Free 1 Day Trial Available</w:t>
                      </w:r>
                    </w:p>
                    <w:p w:rsidR="005821B8" w:rsidRPr="005821B8" w:rsidRDefault="005821B8" w:rsidP="00C069EB">
                      <w:pPr>
                        <w:spacing w:before="200" w:after="200"/>
                        <w:rPr>
                          <w:rFonts w:ascii="Comic Sans MS" w:hAnsi="Comic Sans MS" w:cs="Apple Chancery"/>
                          <w:color w:val="F6CA2E" w:themeColor="accent4"/>
                          <w:sz w:val="56"/>
                          <w:szCs w:val="56"/>
                          <w14:numForm w14:val="oldStyle"/>
                          <w14:stylisticSets>
                            <w14:styleSet w14:id="3"/>
                          </w14:stylisticSets>
                        </w:rPr>
                      </w:pPr>
                      <w:r w:rsidRPr="005821B8">
                        <w:rPr>
                          <w:rFonts w:ascii="Comic Sans MS" w:hAnsi="Comic Sans MS" w:cs="Apple Chancery"/>
                          <w:color w:val="F6CA2E" w:themeColor="accent4"/>
                          <w:sz w:val="40"/>
                          <w:szCs w:val="40"/>
                          <w14:numForm w14:val="oldStyle"/>
                          <w14:stylisticSets>
                            <w14:styleSet w14:id="3"/>
                          </w14:stylisticSets>
                        </w:rPr>
                        <w:t>Call 408-915-7464, 389-8760 for detail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83D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279AC2" wp14:editId="4768F325">
                <wp:simplePos x="0" y="0"/>
                <wp:positionH relativeFrom="page">
                  <wp:posOffset>5791200</wp:posOffset>
                </wp:positionH>
                <wp:positionV relativeFrom="page">
                  <wp:posOffset>6007100</wp:posOffset>
                </wp:positionV>
                <wp:extent cx="1308100" cy="3708400"/>
                <wp:effectExtent l="0" t="0" r="0" b="0"/>
                <wp:wrapThrough wrapText="bothSides">
                  <wp:wrapPolygon edited="0">
                    <wp:start x="419" y="0"/>
                    <wp:lineTo x="419" y="21452"/>
                    <wp:lineTo x="20551" y="21452"/>
                    <wp:lineTo x="20551" y="0"/>
                    <wp:lineTo x="419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70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6/13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|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8/26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color w:val="8149B8"/>
                                <w:sz w:val="22"/>
                                <w:szCs w:val="22"/>
                              </w:rPr>
                            </w:pPr>
                          </w:p>
                          <w:p w:rsidR="005821B8" w:rsidRPr="00C069EB" w:rsidRDefault="005821B8" w:rsidP="005821B8">
                            <w:pPr>
                              <w:jc w:val="center"/>
                              <w:rPr>
                                <w:rFonts w:ascii="Bradley Hand Bold" w:hAnsi="Bradley Hand Bold"/>
                                <w:b/>
                                <w:color w:val="FF6600"/>
                                <w:sz w:val="36"/>
                                <w:szCs w:val="36"/>
                              </w:rPr>
                            </w:pPr>
                            <w:r w:rsidRPr="00C069EB">
                              <w:rPr>
                                <w:rFonts w:ascii="Bradley Hand Bold" w:hAnsi="Bradley Hand Bold"/>
                                <w:b/>
                                <w:color w:val="FF6600"/>
                                <w:sz w:val="36"/>
                                <w:szCs w:val="36"/>
                              </w:rPr>
                              <w:t>Mon-Fri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color w:val="8149B8"/>
                              </w:rPr>
                            </w:pP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9am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|</w:t>
                            </w:r>
                          </w:p>
                          <w:p w:rsidR="005821B8" w:rsidRPr="005821B8" w:rsidRDefault="005821B8" w:rsidP="005821B8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color w:val="8149B8"/>
                                <w:sz w:val="36"/>
                                <w:szCs w:val="36"/>
                              </w:rPr>
                            </w:pPr>
                            <w:r w:rsidRPr="005821B8">
                              <w:rPr>
                                <w:rFonts w:ascii="Apple Chancery" w:hAnsi="Apple Chancery" w:cs="Apple Chancery"/>
                                <w:color w:val="8149B8"/>
                                <w:sz w:val="44"/>
                                <w:szCs w:val="44"/>
                              </w:rPr>
                              <w:t>630pm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456pt;margin-top:473pt;width:103pt;height:292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" mv:complextextbox="1" filled="f" stroked="f">
                <v:textbox>
                  <w:txbxContent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6/13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|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8/26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color w:val="8149B8"/>
                          <w:sz w:val="22"/>
                          <w:szCs w:val="22"/>
                        </w:rPr>
                      </w:pPr>
                    </w:p>
                    <w:p w:rsidR="005821B8" w:rsidRPr="00C069EB" w:rsidRDefault="005821B8" w:rsidP="005821B8">
                      <w:pPr>
                        <w:jc w:val="center"/>
                        <w:rPr>
                          <w:rFonts w:ascii="Bradley Hand Bold" w:hAnsi="Bradley Hand Bold"/>
                          <w:b/>
                          <w:color w:val="FF6600"/>
                          <w:sz w:val="36"/>
                          <w:szCs w:val="36"/>
                        </w:rPr>
                      </w:pPr>
                      <w:r w:rsidRPr="00C069EB">
                        <w:rPr>
                          <w:rFonts w:ascii="Bradley Hand Bold" w:hAnsi="Bradley Hand Bold"/>
                          <w:b/>
                          <w:color w:val="FF6600"/>
                          <w:sz w:val="36"/>
                          <w:szCs w:val="36"/>
                        </w:rPr>
                        <w:t>Mon-Fri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color w:val="8149B8"/>
                        </w:rPr>
                      </w:pPr>
                    </w:p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9am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|</w:t>
                      </w:r>
                    </w:p>
                    <w:p w:rsidR="005821B8" w:rsidRPr="005821B8" w:rsidRDefault="005821B8" w:rsidP="005821B8">
                      <w:pPr>
                        <w:jc w:val="center"/>
                        <w:rPr>
                          <w:rFonts w:ascii="Apple Chancery" w:hAnsi="Apple Chancery" w:cs="Apple Chancery"/>
                          <w:color w:val="8149B8"/>
                          <w:sz w:val="36"/>
                          <w:szCs w:val="36"/>
                        </w:rPr>
                      </w:pPr>
                      <w:r w:rsidRPr="005821B8">
                        <w:rPr>
                          <w:rFonts w:ascii="Apple Chancery" w:hAnsi="Apple Chancery" w:cs="Apple Chancery"/>
                          <w:color w:val="8149B8"/>
                          <w:sz w:val="44"/>
                          <w:szCs w:val="44"/>
                        </w:rPr>
                        <w:t>630pm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30B9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662AA" wp14:editId="6EE3E341">
                <wp:simplePos x="0" y="0"/>
                <wp:positionH relativeFrom="page">
                  <wp:posOffset>511810</wp:posOffset>
                </wp:positionH>
                <wp:positionV relativeFrom="page">
                  <wp:posOffset>7881620</wp:posOffset>
                </wp:positionV>
                <wp:extent cx="6949440" cy="391795"/>
                <wp:effectExtent l="0" t="0" r="0" b="14605"/>
                <wp:wrapNone/>
                <wp:docPr id="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5821B8" w:rsidRDefault="005821B8" w:rsidP="00130B90">
                            <w:pPr>
                              <w:pStyle w:val="Date"/>
                            </w:pPr>
                            <w:r>
                              <w:t>[Date and Time]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28" type="#_x0000_t202" style="position:absolute;margin-left:40.3pt;margin-top:620.6pt;width:547.2pt;height:30.8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" filled="f" stroked="f">
                <v:stroke o:forcedash="t"/>
                <v:textbox inset=",0,,0">
                  <w:txbxContent>
                    <w:p w:rsidR="005821B8" w:rsidRDefault="005821B8" w:rsidP="00130B90">
                      <w:pPr>
                        <w:pStyle w:val="Date"/>
                      </w:pPr>
                      <w:r>
                        <w:t>[Date and Time]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_GoBack"/>
      <w:r w:rsidR="00130B90">
        <w:rPr>
          <w:noProof/>
        </w:rPr>
        <w:drawing>
          <wp:anchor distT="0" distB="0" distL="118745" distR="118745" simplePos="0" relativeHeight="251659263" behindDoc="0" locked="0" layoutInCell="1" allowOverlap="1" wp14:anchorId="37922A1A" wp14:editId="7D65FA16">
            <wp:simplePos x="0" y="0"/>
            <wp:positionH relativeFrom="page">
              <wp:posOffset>12700</wp:posOffset>
            </wp:positionH>
            <wp:positionV relativeFrom="page">
              <wp:posOffset>1270</wp:posOffset>
            </wp:positionV>
            <wp:extent cx="7759700" cy="10033635"/>
            <wp:effectExtent l="0" t="0" r="12700" b="0"/>
            <wp:wrapTight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1003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1F7C96" wp14:editId="78FB7F0C">
                <wp:simplePos x="0" y="0"/>
                <wp:positionH relativeFrom="page">
                  <wp:posOffset>419100</wp:posOffset>
                </wp:positionH>
                <wp:positionV relativeFrom="page">
                  <wp:posOffset>8273415</wp:posOffset>
                </wp:positionV>
                <wp:extent cx="6949440" cy="406400"/>
                <wp:effectExtent l="0" t="5715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B8" w:rsidRDefault="005821B8" w:rsidP="00130B90">
                            <w:pPr>
                              <w:pStyle w:val="ContactDetails"/>
                            </w:pPr>
                            <w:r>
                              <w:fldChar w:fldCharType="begin"/>
                            </w:r>
                            <w:r>
                              <w:instrText xml:space="preserve"> PLACEHOLDER </w:instrText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r>
                              <w:fldChar w:fldCharType="begin"/>
                            </w:r>
                            <w:r>
                              <w:instrText xml:space="preserve"> USERPROPERTY WorkStreet </w:instrText>
                            </w:r>
                            <w:r>
                              <w:fldChar w:fldCharType="end"/>
                            </w:r>
                            <w:r>
                              <w:instrText xml:space="preserve">="" "[Street Address]" </w:instrText>
                            </w:r>
                            <w:r>
                              <w:fldChar w:fldCharType="begin"/>
                            </w:r>
                            <w:r>
                              <w:instrText xml:space="preserve"> USERPROPERTY WorkStreet </w:instrText>
                            </w:r>
                            <w:r>
                              <w:fldChar w:fldCharType="separate"/>
                            </w:r>
                            <w:r>
                              <w:instrText>93 Perry Street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instrText>[Street Address]</w:instrText>
                            </w:r>
                            <w:r>
                              <w:fldChar w:fldCharType="end"/>
                            </w:r>
                            <w:r>
                              <w:instrText xml:space="preserve"> \* MERGEFORMAT</w:instrText>
                            </w:r>
                            <w:r>
                              <w:fldChar w:fldCharType="separate"/>
                            </w:r>
                            <w:r>
                              <w:t>[Street Address]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33pt;margin-top:651.45pt;width:547.2pt;height:32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" filled="f" stroked="f">
                <v:textbox inset=",0,,0">
                  <w:txbxContent>
                    <w:p w:rsidR="005821B8" w:rsidRDefault="005821B8" w:rsidP="00130B90">
                      <w:pPr>
                        <w:pStyle w:val="ContactDetails"/>
                      </w:pPr>
                      <w:r>
                        <w:fldChar w:fldCharType="begin"/>
                      </w:r>
                      <w:r>
                        <w:instrText xml:space="preserve"> PLACEHOLDER </w:instrText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r>
                        <w:fldChar w:fldCharType="begin"/>
                      </w:r>
                      <w:r>
                        <w:instrText xml:space="preserve"> USERPROPERTY WorkStreet </w:instrText>
                      </w:r>
                      <w:r>
                        <w:fldChar w:fldCharType="end"/>
                      </w:r>
                      <w:r>
                        <w:instrText xml:space="preserve">="" "[Street Address]" </w:instrText>
                      </w:r>
                      <w:r>
                        <w:fldChar w:fldCharType="begin"/>
                      </w:r>
                      <w:r>
                        <w:instrText xml:space="preserve"> USERPROPERTY WorkStreet </w:instrText>
                      </w:r>
                      <w:r>
                        <w:fldChar w:fldCharType="separate"/>
                      </w:r>
                      <w:r>
                        <w:instrText>93 Perry Street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instrText>[Street Address]</w:instrText>
                      </w:r>
                      <w:r>
                        <w:fldChar w:fldCharType="end"/>
                      </w:r>
                      <w:r>
                        <w:instrText xml:space="preserve"> \* MERGEFORMAT</w:instrText>
                      </w:r>
                      <w:r>
                        <w:fldChar w:fldCharType="separate"/>
                      </w:r>
                      <w:r>
                        <w:t>[Street Address]</w:t>
                      </w:r>
                      <w:r>
                        <w:fldChar w:fldCharType="end"/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</w:p>
    <w:sectPr w:rsidR="00130B90" w:rsidSect="00130B90">
      <w:pgSz w:w="12240" w:h="15840"/>
      <w:pgMar w:top="432" w:right="432" w:bottom="432" w:left="432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4AF" w:rsidRDefault="00F754AF">
      <w:r>
        <w:separator/>
      </w:r>
    </w:p>
  </w:endnote>
  <w:endnote w:type="continuationSeparator" w:id="0">
    <w:p w:rsidR="00F754AF" w:rsidRDefault="00F7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 Gothic MT">
    <w:panose1 w:val="020B0504020203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Bradley Hand Bold">
    <w:panose1 w:val="00000700000000000000"/>
    <w:charset w:val="00"/>
    <w:family w:val="auto"/>
    <w:pitch w:val="variable"/>
    <w:sig w:usb0="800000FF" w:usb1="5000204A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4AF" w:rsidRDefault="00F754AF">
      <w:r>
        <w:separator/>
      </w:r>
    </w:p>
  </w:footnote>
  <w:footnote w:type="continuationSeparator" w:id="0">
    <w:p w:rsidR="00F754AF" w:rsidRDefault="00F75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6363CBC"/>
    <w:lvl w:ilvl="0">
      <w:start w:val="1"/>
      <w:numFmt w:val="bullet"/>
      <w:pStyle w:val="Footer-Lef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EDD149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revisionView w:markup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130B90"/>
    <w:rsid w:val="00130B90"/>
    <w:rsid w:val="001B3F6E"/>
    <w:rsid w:val="00234C14"/>
    <w:rsid w:val="002F4EA1"/>
    <w:rsid w:val="00403549"/>
    <w:rsid w:val="00483DEC"/>
    <w:rsid w:val="005821B8"/>
    <w:rsid w:val="00882A6C"/>
    <w:rsid w:val="00AE3A85"/>
    <w:rsid w:val="00C069EB"/>
    <w:rsid w:val="00DA4094"/>
    <w:rsid w:val="00E732E5"/>
    <w:rsid w:val="00F754AF"/>
    <w:rsid w:val="00FC06CA"/>
    <w:rsid w:val="00FD1F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AAA9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61716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161716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61716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2D2F2D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161716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161716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driedhall-lm:Applications:Microsoft%20Office%202011:Office:Media:Templates:Publishing%20Layout%20View:Flyers:Photo%20Flyer.dotx" TargetMode="External"/></Relationships>
</file>

<file path=word/theme/theme1.xml><?xml version="1.0" encoding="utf-8"?>
<a:theme xmlns:a="http://schemas.openxmlformats.org/drawingml/2006/main" name="Office Theme">
  <a:themeElements>
    <a:clrScheme name="Photo Flyer">
      <a:dk1>
        <a:sysClr val="windowText" lastClr="000000"/>
      </a:dk1>
      <a:lt1>
        <a:sysClr val="window" lastClr="FFFFFF"/>
      </a:lt1>
      <a:dk2>
        <a:srgbClr val="C7C6C1"/>
      </a:dk2>
      <a:lt2>
        <a:srgbClr val="5E615E"/>
      </a:lt2>
      <a:accent1>
        <a:srgbClr val="2D2F2D"/>
      </a:accent1>
      <a:accent2>
        <a:srgbClr val="BA1521"/>
      </a:accent2>
      <a:accent3>
        <a:srgbClr val="DD5F25"/>
      </a:accent3>
      <a:accent4>
        <a:srgbClr val="F6CA2E"/>
      </a:accent4>
      <a:accent5>
        <a:srgbClr val="98C5DF"/>
      </a:accent5>
      <a:accent6>
        <a:srgbClr val="5D5D84"/>
      </a:accent6>
      <a:hlink>
        <a:srgbClr val="BFD32C"/>
      </a:hlink>
      <a:folHlink>
        <a:srgbClr val="FEFBCD"/>
      </a:folHlink>
    </a:clrScheme>
    <a:fontScheme name="Photo Flyer">
      <a:majorFont>
        <a:latin typeface="News Gothic MT"/>
        <a:ea typeface=""/>
        <a:cs typeface=""/>
        <a:font script="Jpan" typeface="ＭＳ 明朝"/>
      </a:majorFont>
      <a:minorFont>
        <a:latin typeface="News Gothic MT"/>
        <a:ea typeface=""/>
        <a:cs typeface="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Photo Flyer.dotx</Template>
  <TotalTime>1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Xingang Huang</dc:creator>
  <cp:keywords/>
  <dc:description/>
  <cp:lastModifiedBy>Xingang Huang</cp:lastModifiedBy>
  <cp:revision>2</cp:revision>
  <dcterms:created xsi:type="dcterms:W3CDTF">2016-06-19T00:11:00Z</dcterms:created>
  <dcterms:modified xsi:type="dcterms:W3CDTF">2016-06-19T00:11:00Z</dcterms:modified>
  <cp:category/>
</cp:coreProperties>
</file>